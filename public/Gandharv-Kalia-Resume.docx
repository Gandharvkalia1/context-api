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1D29" w14:textId="18454475" w:rsidR="00F41BEE" w:rsidRPr="007D0F0E" w:rsidRDefault="000F7AA6" w:rsidP="009F2912">
      <w:pPr>
        <w:pStyle w:val="Title"/>
        <w:rPr>
          <w:sz w:val="56"/>
          <w:szCs w:val="20"/>
        </w:rPr>
      </w:pPr>
      <w:r w:rsidRPr="007D0F0E">
        <w:rPr>
          <w:sz w:val="56"/>
          <w:szCs w:val="20"/>
        </w:rPr>
        <w:t>Gandharv Kalia</w:t>
      </w:r>
    </w:p>
    <w:p w14:paraId="6A3E858F" w14:textId="2D26BAFA" w:rsidR="00F41BEE" w:rsidRPr="007D0F0E" w:rsidRDefault="000F7AA6" w:rsidP="009E3475">
      <w:pPr>
        <w:pStyle w:val="Subtitle"/>
        <w:rPr>
          <w:sz w:val="24"/>
          <w:szCs w:val="20"/>
        </w:rPr>
      </w:pPr>
      <w:r w:rsidRPr="007D0F0E">
        <w:rPr>
          <w:sz w:val="24"/>
          <w:szCs w:val="20"/>
        </w:rPr>
        <w:t>FRONTEND DEVELOPER</w:t>
      </w:r>
      <w:r w:rsidR="00F41BEE" w:rsidRPr="007D0F0E">
        <w:rPr>
          <w:sz w:val="24"/>
          <w:szCs w:val="20"/>
        </w:rPr>
        <w:t xml:space="preserve"> </w:t>
      </w:r>
    </w:p>
    <w:p w14:paraId="5E6CECA7" w14:textId="61AC3150" w:rsidR="00003455" w:rsidRPr="007D0F0E" w:rsidRDefault="000F7AA6" w:rsidP="000F7AA6">
      <w:pPr>
        <w:pStyle w:val="Subtitle"/>
        <w:rPr>
          <w:sz w:val="24"/>
          <w:szCs w:val="20"/>
          <w:lang w:val="en-IN"/>
        </w:rPr>
      </w:pPr>
      <w:r w:rsidRPr="007D0F0E">
        <w:rPr>
          <w:sz w:val="24"/>
          <w:szCs w:val="20"/>
          <w:lang w:val="en-IN"/>
        </w:rPr>
        <w:t>India | 991-442-4168 | gandharvakalia@gmail.com</w:t>
      </w:r>
    </w:p>
    <w:p w14:paraId="13BFAC65" w14:textId="77777777" w:rsidR="00F41BEE" w:rsidRPr="007D0F0E" w:rsidRDefault="001B3CC6" w:rsidP="006E0605">
      <w:pPr>
        <w:pStyle w:val="Heading1"/>
        <w:rPr>
          <w:sz w:val="22"/>
          <w:szCs w:val="30"/>
        </w:rPr>
      </w:pPr>
      <w:sdt>
        <w:sdtPr>
          <w:rPr>
            <w:sz w:val="22"/>
            <w:szCs w:val="30"/>
          </w:rPr>
          <w:id w:val="-736782104"/>
          <w:placeholder>
            <w:docPart w:val="9929A9916AF649C28095E0E365399660"/>
          </w:placeholder>
          <w:temporary/>
          <w:showingPlcHdr/>
          <w15:appearance w15:val="hidden"/>
        </w:sdtPr>
        <w:sdtEndPr/>
        <w:sdtContent>
          <w:r w:rsidR="00F41BEE" w:rsidRPr="007D0F0E">
            <w:rPr>
              <w:sz w:val="22"/>
              <w:szCs w:val="30"/>
            </w:rPr>
            <w:t>Objective</w:t>
          </w:r>
        </w:sdtContent>
      </w:sdt>
    </w:p>
    <w:p w14:paraId="3B455D7B" w14:textId="77777777" w:rsidR="00003455" w:rsidRPr="007D0F0E" w:rsidRDefault="00003455" w:rsidP="00003455">
      <w:pPr>
        <w:spacing w:line="168" w:lineRule="auto"/>
        <w:rPr>
          <w:sz w:val="18"/>
          <w:szCs w:val="20"/>
        </w:rPr>
      </w:pPr>
      <w:r w:rsidRPr="007D0F0E">
        <w:rPr>
          <w:noProof/>
          <w:sz w:val="18"/>
          <w:szCs w:val="20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D94765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D894520" w14:textId="40E38C4E" w:rsidR="00003455" w:rsidRPr="007D0F0E" w:rsidRDefault="000F7AA6" w:rsidP="009E3475">
      <w:pPr>
        <w:rPr>
          <w:sz w:val="18"/>
          <w:szCs w:val="20"/>
        </w:rPr>
      </w:pPr>
      <w:r w:rsidRPr="007D0F0E">
        <w:rPr>
          <w:sz w:val="18"/>
          <w:szCs w:val="20"/>
        </w:rPr>
        <w:t>To obtain a challenging frontend developer position in a dynamic organization where I can apply my skills in React, Next.js,</w:t>
      </w:r>
      <w:r w:rsidR="003B2A2A">
        <w:rPr>
          <w:sz w:val="18"/>
          <w:szCs w:val="20"/>
        </w:rPr>
        <w:t xml:space="preserve"> React Native</w:t>
      </w:r>
      <w:r w:rsidRPr="007D0F0E">
        <w:rPr>
          <w:sz w:val="18"/>
          <w:szCs w:val="20"/>
        </w:rPr>
        <w:t xml:space="preserve"> and responsive design to build high-quality user experiences and contribute to impactful products.</w:t>
      </w:r>
    </w:p>
    <w:p w14:paraId="562DBD0F" w14:textId="77777777" w:rsidR="00F41BEE" w:rsidRPr="007D0F0E" w:rsidRDefault="001B3CC6" w:rsidP="006E0605">
      <w:pPr>
        <w:pStyle w:val="Heading1"/>
        <w:rPr>
          <w:sz w:val="22"/>
          <w:szCs w:val="30"/>
        </w:rPr>
      </w:pPr>
      <w:sdt>
        <w:sdtPr>
          <w:rPr>
            <w:sz w:val="22"/>
            <w:szCs w:val="30"/>
          </w:rPr>
          <w:id w:val="1494989950"/>
          <w:placeholder>
            <w:docPart w:val="9E9F74513257456FA1B89326CBE68760"/>
          </w:placeholder>
          <w:temporary/>
          <w:showingPlcHdr/>
          <w15:appearance w15:val="hidden"/>
        </w:sdtPr>
        <w:sdtEndPr/>
        <w:sdtContent>
          <w:r w:rsidR="00F41BEE" w:rsidRPr="007D0F0E">
            <w:rPr>
              <w:sz w:val="22"/>
              <w:szCs w:val="30"/>
            </w:rPr>
            <w:t>Experience</w:t>
          </w:r>
        </w:sdtContent>
      </w:sdt>
    </w:p>
    <w:p w14:paraId="33BAB986" w14:textId="77777777" w:rsidR="00003455" w:rsidRPr="007D0F0E" w:rsidRDefault="00003455" w:rsidP="00003455">
      <w:pPr>
        <w:spacing w:line="168" w:lineRule="auto"/>
        <w:rPr>
          <w:sz w:val="18"/>
          <w:szCs w:val="20"/>
        </w:rPr>
      </w:pPr>
      <w:r w:rsidRPr="007D0F0E">
        <w:rPr>
          <w:noProof/>
          <w:sz w:val="18"/>
          <w:szCs w:val="20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F09F6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D6C11B0" w14:textId="2B4B7BD2" w:rsidR="00F41BEE" w:rsidRPr="007D0F0E" w:rsidRDefault="000F7AA6" w:rsidP="006E0605">
      <w:pPr>
        <w:pStyle w:val="Heading2"/>
        <w:rPr>
          <w:sz w:val="18"/>
          <w:szCs w:val="24"/>
        </w:rPr>
      </w:pPr>
      <w:r w:rsidRPr="007D0F0E">
        <w:rPr>
          <w:sz w:val="18"/>
          <w:szCs w:val="24"/>
          <w:lang w:val="en-IN"/>
        </w:rPr>
        <w:t xml:space="preserve">QuickCoderz | Frontend Developer </w:t>
      </w:r>
      <w:r w:rsidR="00003455" w:rsidRPr="007D0F0E">
        <w:rPr>
          <w:sz w:val="18"/>
          <w:szCs w:val="24"/>
        </w:rPr>
        <w:tab/>
      </w:r>
      <w:r w:rsidR="00021E80">
        <w:rPr>
          <w:sz w:val="18"/>
          <w:szCs w:val="24"/>
        </w:rPr>
        <w:t>2024 - Present</w:t>
      </w:r>
    </w:p>
    <w:p w14:paraId="55EF55C4" w14:textId="1CDCBE77" w:rsidR="00F41BEE" w:rsidRPr="007D0F0E" w:rsidRDefault="001139FD" w:rsidP="006E0605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Built responsive web and mobile applications using React, React Native, and Next.js</w:t>
      </w:r>
    </w:p>
    <w:p w14:paraId="59BA2F52" w14:textId="20255272" w:rsidR="00F41BEE" w:rsidRPr="007D0F0E" w:rsidRDefault="001139FD" w:rsidP="006E0605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Converted Figma designs into pixel-perfect, production-ready interfaces</w:t>
      </w:r>
    </w:p>
    <w:p w14:paraId="56B644F0" w14:textId="0114552E" w:rsidR="00F41BEE" w:rsidRPr="007D0F0E" w:rsidRDefault="001139FD" w:rsidP="006E0605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Integrated REST APIs using Axios and Fetch API</w:t>
      </w:r>
    </w:p>
    <w:p w14:paraId="297F9776" w14:textId="68E8B522" w:rsidR="00F41BEE" w:rsidRPr="007D0F0E" w:rsidRDefault="001139FD" w:rsidP="00D52131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Collaborated with cross-functional teams to deliver scalable applications</w:t>
      </w:r>
    </w:p>
    <w:p w14:paraId="56235F33" w14:textId="460EB6EE" w:rsidR="001139FD" w:rsidRPr="007D0F0E" w:rsidRDefault="001139FD" w:rsidP="00D52131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Improved UI performance and user experience across multiple projects</w:t>
      </w:r>
    </w:p>
    <w:p w14:paraId="0FD96936" w14:textId="14EC7934" w:rsidR="001139FD" w:rsidRPr="007D0F0E" w:rsidRDefault="001139FD" w:rsidP="001139FD">
      <w:pPr>
        <w:pStyle w:val="Heading1"/>
        <w:rPr>
          <w:sz w:val="22"/>
          <w:szCs w:val="30"/>
        </w:rPr>
      </w:pPr>
      <w:r w:rsidRPr="007D0F0E">
        <w:rPr>
          <w:sz w:val="22"/>
          <w:szCs w:val="30"/>
        </w:rPr>
        <w:t>Projects</w:t>
      </w:r>
    </w:p>
    <w:p w14:paraId="22A5F916" w14:textId="77777777" w:rsidR="001139FD" w:rsidRPr="007D0F0E" w:rsidRDefault="001139FD" w:rsidP="001139FD">
      <w:pPr>
        <w:spacing w:line="168" w:lineRule="auto"/>
        <w:rPr>
          <w:sz w:val="18"/>
          <w:szCs w:val="20"/>
        </w:rPr>
      </w:pPr>
      <w:r w:rsidRPr="007D0F0E">
        <w:rPr>
          <w:noProof/>
          <w:sz w:val="18"/>
          <w:szCs w:val="20"/>
        </w:rPr>
        <mc:AlternateContent>
          <mc:Choice Requires="wps">
            <w:drawing>
              <wp:inline distT="0" distB="0" distL="0" distR="0" wp14:anchorId="79FD5625" wp14:editId="06DEBB43">
                <wp:extent cx="5943600" cy="0"/>
                <wp:effectExtent l="0" t="0" r="0" b="0"/>
                <wp:docPr id="16342144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1973FB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4518ADF" w14:textId="684F0EC7" w:rsidR="001139FD" w:rsidRPr="007D0F0E" w:rsidRDefault="001139FD" w:rsidP="001139FD">
      <w:pPr>
        <w:pStyle w:val="Heading2"/>
        <w:rPr>
          <w:sz w:val="18"/>
          <w:szCs w:val="24"/>
        </w:rPr>
      </w:pPr>
      <w:r w:rsidRPr="007D0F0E">
        <w:rPr>
          <w:sz w:val="18"/>
          <w:szCs w:val="24"/>
        </w:rPr>
        <w:t>Telehealth Mobile Application</w:t>
      </w:r>
      <w:r w:rsidRPr="007D0F0E">
        <w:rPr>
          <w:sz w:val="18"/>
          <w:szCs w:val="24"/>
        </w:rPr>
        <w:tab/>
      </w:r>
    </w:p>
    <w:p w14:paraId="57496A99" w14:textId="7381BB0D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Developed a doctor-patient video consultation app</w:t>
      </w:r>
    </w:p>
    <w:p w14:paraId="368B4467" w14:textId="6306C489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Implemented responsive UI and real-time interaction features</w:t>
      </w:r>
    </w:p>
    <w:p w14:paraId="68F2528F" w14:textId="082AD269" w:rsidR="001139FD" w:rsidRPr="007D0F0E" w:rsidRDefault="001139FD" w:rsidP="001139FD">
      <w:pPr>
        <w:pStyle w:val="Heading2"/>
        <w:rPr>
          <w:sz w:val="18"/>
          <w:szCs w:val="24"/>
          <w:lang w:val="en-IN"/>
        </w:rPr>
      </w:pPr>
      <w:r w:rsidRPr="007D0F0E">
        <w:rPr>
          <w:sz w:val="18"/>
          <w:szCs w:val="24"/>
          <w:lang w:val="en-IN"/>
        </w:rPr>
        <w:t>DeployMeta Platform (Clinical Trial Management System)</w:t>
      </w:r>
      <w:r w:rsidRPr="007D0F0E">
        <w:rPr>
          <w:sz w:val="18"/>
          <w:szCs w:val="24"/>
        </w:rPr>
        <w:tab/>
      </w:r>
    </w:p>
    <w:p w14:paraId="3356262B" w14:textId="0C00EA0D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Built a web-based platform for managing clinical research workflows</w:t>
      </w:r>
    </w:p>
    <w:p w14:paraId="6B3643E0" w14:textId="2F6996B4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Developed modular and scalable frontend components</w:t>
      </w:r>
    </w:p>
    <w:p w14:paraId="7363DDBC" w14:textId="33EAB5CC" w:rsidR="001139FD" w:rsidRPr="007D0F0E" w:rsidRDefault="001139FD" w:rsidP="001139FD">
      <w:pPr>
        <w:pStyle w:val="Heading2"/>
        <w:rPr>
          <w:sz w:val="18"/>
          <w:szCs w:val="24"/>
          <w:lang w:val="en-IN"/>
        </w:rPr>
      </w:pPr>
      <w:r w:rsidRPr="007D0F0E">
        <w:rPr>
          <w:sz w:val="18"/>
          <w:szCs w:val="24"/>
        </w:rPr>
        <w:t>SchoolMeta (School Management System)</w:t>
      </w:r>
      <w:r w:rsidRPr="007D0F0E">
        <w:rPr>
          <w:sz w:val="18"/>
          <w:szCs w:val="24"/>
        </w:rPr>
        <w:tab/>
      </w:r>
    </w:p>
    <w:p w14:paraId="593E744D" w14:textId="2BC72BFA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Created a role-based management system for schools</w:t>
      </w:r>
    </w:p>
    <w:p w14:paraId="78A3FCE3" w14:textId="39B61AB7" w:rsidR="001139FD" w:rsidRPr="007D0F0E" w:rsidRDefault="001139FD" w:rsidP="001139FD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</w:rPr>
        <w:t>Designed dashboards and user interfaces for multiple user roles</w:t>
      </w:r>
    </w:p>
    <w:p w14:paraId="0AFDAA9E" w14:textId="2D0C777C" w:rsidR="00F41BEE" w:rsidRPr="007D0F0E" w:rsidRDefault="001B3CC6" w:rsidP="001139FD">
      <w:pPr>
        <w:pStyle w:val="Heading1"/>
        <w:rPr>
          <w:sz w:val="22"/>
          <w:szCs w:val="30"/>
        </w:rPr>
      </w:pPr>
      <w:sdt>
        <w:sdtPr>
          <w:rPr>
            <w:sz w:val="22"/>
            <w:szCs w:val="30"/>
          </w:rPr>
          <w:id w:val="1513793667"/>
          <w:placeholder>
            <w:docPart w:val="6268107C155C4CDDB8EB1E5592FF4BB3"/>
          </w:placeholder>
          <w:temporary/>
          <w:showingPlcHdr/>
          <w15:appearance w15:val="hidden"/>
        </w:sdtPr>
        <w:sdtEndPr/>
        <w:sdtContent>
          <w:r w:rsidR="00F41BEE" w:rsidRPr="007D0F0E">
            <w:rPr>
              <w:sz w:val="22"/>
              <w:szCs w:val="30"/>
            </w:rPr>
            <w:t>Education</w:t>
          </w:r>
        </w:sdtContent>
      </w:sdt>
    </w:p>
    <w:p w14:paraId="40871443" w14:textId="77777777" w:rsidR="00003455" w:rsidRPr="007D0F0E" w:rsidRDefault="00003455" w:rsidP="00003455">
      <w:pPr>
        <w:spacing w:line="168" w:lineRule="auto"/>
        <w:rPr>
          <w:sz w:val="18"/>
          <w:szCs w:val="20"/>
        </w:rPr>
      </w:pPr>
      <w:r w:rsidRPr="007D0F0E">
        <w:rPr>
          <w:noProof/>
          <w:sz w:val="18"/>
          <w:szCs w:val="20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260D6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9213645" w14:textId="591AFB51" w:rsidR="00F41BEE" w:rsidRPr="007D0F0E" w:rsidRDefault="001139FD" w:rsidP="006E0605">
      <w:pPr>
        <w:pStyle w:val="Heading2"/>
        <w:rPr>
          <w:sz w:val="18"/>
          <w:szCs w:val="24"/>
        </w:rPr>
      </w:pPr>
      <w:r w:rsidRPr="007D0F0E">
        <w:rPr>
          <w:sz w:val="18"/>
          <w:szCs w:val="24"/>
        </w:rPr>
        <w:t>Lovely Professional University</w:t>
      </w:r>
      <w:r w:rsidR="00003455" w:rsidRPr="007D0F0E">
        <w:rPr>
          <w:sz w:val="18"/>
          <w:szCs w:val="24"/>
        </w:rPr>
        <w:tab/>
      </w:r>
      <w:r w:rsidR="007D0F0E" w:rsidRPr="007D0F0E">
        <w:rPr>
          <w:sz w:val="18"/>
          <w:szCs w:val="24"/>
        </w:rPr>
        <w:t>2025</w:t>
      </w:r>
    </w:p>
    <w:p w14:paraId="2A2BA612" w14:textId="4DD2DF37" w:rsidR="00F41BEE" w:rsidRPr="007D0F0E" w:rsidRDefault="007D0F0E" w:rsidP="00D52131">
      <w:pPr>
        <w:rPr>
          <w:sz w:val="18"/>
          <w:szCs w:val="20"/>
        </w:rPr>
      </w:pPr>
      <w:r w:rsidRPr="007D0F0E">
        <w:rPr>
          <w:sz w:val="18"/>
          <w:szCs w:val="20"/>
        </w:rPr>
        <w:t>Bachelor of Science in Information Technology</w:t>
      </w:r>
    </w:p>
    <w:p w14:paraId="7BDB51A5" w14:textId="77777777" w:rsidR="00F41BEE" w:rsidRPr="007D0F0E" w:rsidRDefault="001B3CC6" w:rsidP="00D52131">
      <w:pPr>
        <w:pStyle w:val="Heading1"/>
        <w:rPr>
          <w:sz w:val="22"/>
          <w:szCs w:val="30"/>
        </w:rPr>
      </w:pPr>
      <w:sdt>
        <w:sdtPr>
          <w:rPr>
            <w:sz w:val="22"/>
            <w:szCs w:val="30"/>
          </w:rPr>
          <w:id w:val="592895854"/>
          <w:placeholder>
            <w:docPart w:val="1741DE0B5AB74593A4A5A8B6B40297C8"/>
          </w:placeholder>
          <w:temporary/>
          <w:showingPlcHdr/>
          <w15:appearance w15:val="hidden"/>
        </w:sdtPr>
        <w:sdtEndPr/>
        <w:sdtContent>
          <w:r w:rsidR="00F41BEE" w:rsidRPr="007D0F0E">
            <w:rPr>
              <w:sz w:val="22"/>
              <w:szCs w:val="30"/>
            </w:rPr>
            <w:t>Skills &amp; abilities</w:t>
          </w:r>
        </w:sdtContent>
      </w:sdt>
    </w:p>
    <w:p w14:paraId="27D8129D" w14:textId="77777777" w:rsidR="00003455" w:rsidRPr="007D0F0E" w:rsidRDefault="00003455" w:rsidP="00003455">
      <w:pPr>
        <w:spacing w:line="168" w:lineRule="auto"/>
        <w:rPr>
          <w:sz w:val="18"/>
          <w:szCs w:val="20"/>
        </w:rPr>
      </w:pPr>
      <w:r w:rsidRPr="007D0F0E">
        <w:rPr>
          <w:noProof/>
          <w:sz w:val="18"/>
          <w:szCs w:val="20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ABDAAE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661A60" w14:textId="7C311A6C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HTML, CSS, JavaScript, TypeScript </w:t>
      </w:r>
    </w:p>
    <w:p w14:paraId="780EBF1F" w14:textId="48E678DD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React, React Native, Next.js </w:t>
      </w:r>
    </w:p>
    <w:p w14:paraId="68C6F7D4" w14:textId="37245151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REST APIs, Axios, Fetch API </w:t>
      </w:r>
    </w:p>
    <w:p w14:paraId="341E6BB0" w14:textId="153A33C8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Tailwind CSS, Bootstrap </w:t>
      </w:r>
    </w:p>
    <w:p w14:paraId="0E161974" w14:textId="144F891A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GitHub, Context API </w:t>
      </w:r>
    </w:p>
    <w:p w14:paraId="00DB3ACE" w14:textId="359F4AAC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Responsive Design </w:t>
      </w:r>
    </w:p>
    <w:p w14:paraId="756BA522" w14:textId="33BADB7C" w:rsidR="007D0F0E" w:rsidRPr="007D0F0E" w:rsidRDefault="007D0F0E" w:rsidP="007D0F0E">
      <w:pPr>
        <w:pStyle w:val="ListBullet"/>
        <w:rPr>
          <w:sz w:val="18"/>
          <w:szCs w:val="20"/>
          <w:lang w:val="en-IN"/>
        </w:rPr>
      </w:pPr>
      <w:r w:rsidRPr="007D0F0E">
        <w:rPr>
          <w:sz w:val="18"/>
          <w:szCs w:val="20"/>
          <w:lang w:val="en-IN"/>
        </w:rPr>
        <w:t xml:space="preserve">Problem Solving </w:t>
      </w:r>
    </w:p>
    <w:p w14:paraId="274EEBA0" w14:textId="6E1F3C50" w:rsidR="00F41BEE" w:rsidRPr="007D0F0E" w:rsidRDefault="007D0F0E" w:rsidP="007D0F0E">
      <w:pPr>
        <w:pStyle w:val="ListBullet"/>
        <w:rPr>
          <w:sz w:val="18"/>
          <w:szCs w:val="20"/>
        </w:rPr>
      </w:pPr>
      <w:r w:rsidRPr="007D0F0E">
        <w:rPr>
          <w:sz w:val="18"/>
          <w:szCs w:val="20"/>
          <w:lang w:val="en-IN"/>
        </w:rPr>
        <w:t>Communication</w:t>
      </w:r>
    </w:p>
    <w:sectPr w:rsidR="00F41BEE" w:rsidRPr="007D0F0E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788BF" w14:textId="77777777" w:rsidR="001B3CC6" w:rsidRDefault="001B3CC6">
      <w:pPr>
        <w:spacing w:after="0"/>
      </w:pPr>
      <w:r>
        <w:separator/>
      </w:r>
    </w:p>
  </w:endnote>
  <w:endnote w:type="continuationSeparator" w:id="0">
    <w:p w14:paraId="5C421C9F" w14:textId="77777777" w:rsidR="001B3CC6" w:rsidRDefault="001B3CC6">
      <w:pPr>
        <w:spacing w:after="0"/>
      </w:pPr>
      <w:r>
        <w:continuationSeparator/>
      </w:r>
    </w:p>
  </w:endnote>
  <w:endnote w:type="continuationNotice" w:id="1">
    <w:p w14:paraId="0D148AF9" w14:textId="77777777" w:rsidR="001B3CC6" w:rsidRDefault="001B3CC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4CF2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F7F5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346B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1D02" w14:textId="77777777" w:rsidR="001B3CC6" w:rsidRDefault="001B3CC6">
      <w:pPr>
        <w:spacing w:after="0"/>
      </w:pPr>
      <w:r>
        <w:separator/>
      </w:r>
    </w:p>
  </w:footnote>
  <w:footnote w:type="continuationSeparator" w:id="0">
    <w:p w14:paraId="0E58362B" w14:textId="77777777" w:rsidR="001B3CC6" w:rsidRDefault="001B3CC6">
      <w:pPr>
        <w:spacing w:after="0"/>
      </w:pPr>
      <w:r>
        <w:continuationSeparator/>
      </w:r>
    </w:p>
  </w:footnote>
  <w:footnote w:type="continuationNotice" w:id="1">
    <w:p w14:paraId="77B72FD3" w14:textId="77777777" w:rsidR="001B3CC6" w:rsidRDefault="001B3CC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098D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EC9F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1C43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9AF7B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C56F8D"/>
    <w:multiLevelType w:val="multilevel"/>
    <w:tmpl w:val="67C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  <w:num w:numId="20" w16cid:durableId="474446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A6"/>
    <w:rsid w:val="00003455"/>
    <w:rsid w:val="00021C10"/>
    <w:rsid w:val="00021E8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0F7AA6"/>
    <w:rsid w:val="001046AC"/>
    <w:rsid w:val="0011008C"/>
    <w:rsid w:val="00111371"/>
    <w:rsid w:val="001139FD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B3CC6"/>
    <w:rsid w:val="001D4B58"/>
    <w:rsid w:val="00200572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94B00"/>
    <w:rsid w:val="003B2143"/>
    <w:rsid w:val="003B2A2A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5501A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46140"/>
    <w:rsid w:val="007571DC"/>
    <w:rsid w:val="00774126"/>
    <w:rsid w:val="0077621B"/>
    <w:rsid w:val="00781236"/>
    <w:rsid w:val="007941C7"/>
    <w:rsid w:val="007963CE"/>
    <w:rsid w:val="007A7186"/>
    <w:rsid w:val="007D00B3"/>
    <w:rsid w:val="007D0F0E"/>
    <w:rsid w:val="00824550"/>
    <w:rsid w:val="00826A68"/>
    <w:rsid w:val="008406FF"/>
    <w:rsid w:val="0084136C"/>
    <w:rsid w:val="00855CA3"/>
    <w:rsid w:val="0086325C"/>
    <w:rsid w:val="00873549"/>
    <w:rsid w:val="008757C3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1D84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F1298D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B16CA"/>
  <w15:chartTrackingRefBased/>
  <w15:docId w15:val="{718AB41A-3831-443D-BE34-9B1BE108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u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rsid w:val="00CC75DB"/>
    <w:pPr>
      <w:spacing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D0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dh\AppData\Local\Microsoft\Office\16.0\DTS\en-IN%7bD0500599-A2D5-43C1-8EC1-28FE47D7CD48%7d\%7b4865563A-395B-4806-AE0C-2AEF72E86442%7dTFa6ce606f-4d1b-45e4-9923-de33195f45da1e80e27c_win32-4dbc703512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29A9916AF649C28095E0E365399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03C25-F2DC-4AB9-9362-A7652293CF79}"/>
      </w:docPartPr>
      <w:docPartBody>
        <w:p w:rsidR="00AF5B45" w:rsidRDefault="00AF5B45">
          <w:pPr>
            <w:pStyle w:val="9929A9916AF649C28095E0E365399660"/>
          </w:pPr>
          <w:r>
            <w:t>Objective</w:t>
          </w:r>
        </w:p>
      </w:docPartBody>
    </w:docPart>
    <w:docPart>
      <w:docPartPr>
        <w:name w:val="9E9F74513257456FA1B89326CBE68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CA329-104B-4856-9A7C-935E4BE6ED94}"/>
      </w:docPartPr>
      <w:docPartBody>
        <w:p w:rsidR="00AF5B45" w:rsidRDefault="00AF5B45">
          <w:pPr>
            <w:pStyle w:val="9E9F74513257456FA1B89326CBE68760"/>
          </w:pPr>
          <w:r>
            <w:t>Experience</w:t>
          </w:r>
        </w:p>
      </w:docPartBody>
    </w:docPart>
    <w:docPart>
      <w:docPartPr>
        <w:name w:val="6268107C155C4CDDB8EB1E5592FF4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CA4CD-7C4F-496F-9B4C-F884205DB99C}"/>
      </w:docPartPr>
      <w:docPartBody>
        <w:p w:rsidR="00AF5B45" w:rsidRDefault="00AF5B45">
          <w:pPr>
            <w:pStyle w:val="6268107C155C4CDDB8EB1E5592FF4BB3"/>
          </w:pPr>
          <w:r>
            <w:t>Education</w:t>
          </w:r>
        </w:p>
      </w:docPartBody>
    </w:docPart>
    <w:docPart>
      <w:docPartPr>
        <w:name w:val="1741DE0B5AB74593A4A5A8B6B4029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16CBB-6139-47DE-8B12-A3E40B898448}"/>
      </w:docPartPr>
      <w:docPartBody>
        <w:p w:rsidR="00AF5B45" w:rsidRDefault="00AF5B45">
          <w:pPr>
            <w:pStyle w:val="1741DE0B5AB74593A4A5A8B6B40297C8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A8"/>
    <w:rsid w:val="000278A8"/>
    <w:rsid w:val="00394B00"/>
    <w:rsid w:val="008757C3"/>
    <w:rsid w:val="00AF5B45"/>
    <w:rsid w:val="00DC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29A9916AF649C28095E0E365399660">
    <w:name w:val="9929A9916AF649C28095E0E365399660"/>
  </w:style>
  <w:style w:type="paragraph" w:customStyle="1" w:styleId="9E9F74513257456FA1B89326CBE68760">
    <w:name w:val="9E9F74513257456FA1B89326CBE68760"/>
  </w:style>
  <w:style w:type="paragraph" w:customStyle="1" w:styleId="6268107C155C4CDDB8EB1E5592FF4BB3">
    <w:name w:val="6268107C155C4CDDB8EB1E5592FF4BB3"/>
  </w:style>
  <w:style w:type="paragraph" w:customStyle="1" w:styleId="1741DE0B5AB74593A4A5A8B6B40297C8">
    <w:name w:val="1741DE0B5AB74593A4A5A8B6B4029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{4865563A-395B-4806-AE0C-2AEF72E86442}TFa6ce606f-4d1b-45e4-9923-de33195f45da1e80e27c_win32-4dbc70351281.dotx</Template>
  <TotalTime>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Gandharv Kalia</dc:creator>
  <cp:keywords/>
  <dc:description/>
  <cp:lastModifiedBy>Gandharv Kalia</cp:lastModifiedBy>
  <cp:revision>3</cp:revision>
  <dcterms:created xsi:type="dcterms:W3CDTF">2026-04-27T15:58:00Z</dcterms:created>
  <dcterms:modified xsi:type="dcterms:W3CDTF">2026-04-27T16:29:00Z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